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:rsidTr="00E60BA0">
        <w:trPr>
          <w:trHeight w:val="2829"/>
          <w:jc w:val="center"/>
        </w:trPr>
        <w:sdt>
          <w:sdtPr>
            <w:id w:val="1636451272"/>
            <w:placeholder>
              <w:docPart w:val="CE1ABED2409E43159EF5CE8246A4807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Pr="00E60BA0" w:rsidRDefault="00A410FF" w:rsidP="00AA0737">
                <w:pPr>
                  <w:pStyle w:val="Ttulo"/>
                </w:pPr>
                <w:r w:rsidRPr="00E60BA0">
                  <w:rPr>
                    <w:lang w:bidi="es-ES"/>
                  </w:rPr>
                  <w:t>Diploma</w:t>
                </w:r>
              </w:p>
            </w:tc>
          </w:sdtContent>
        </w:sdt>
      </w:tr>
      <w:tr w:rsidR="00AA0737" w:rsidRPr="00E60BA0" w:rsidTr="00AA0737">
        <w:trPr>
          <w:jc w:val="center"/>
        </w:trPr>
        <w:sdt>
          <w:sdtPr>
            <w:id w:val="1587497638"/>
            <w:placeholder>
              <w:docPart w:val="D75D7DD8DE194B95830CD0538D6E55D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Pr="00E60BA0" w:rsidRDefault="00A410FF" w:rsidP="00AA0737">
                <w:pPr>
                  <w:pStyle w:val="Subttulo"/>
                </w:pPr>
                <w:r w:rsidRPr="00E60BA0">
                  <w:rPr>
                    <w:lang w:bidi="es-ES"/>
                  </w:rPr>
                  <w:t>EMPLEADO DEL MES</w:t>
                </w:r>
              </w:p>
            </w:tc>
          </w:sdtContent>
        </w:sdt>
      </w:tr>
      <w:tr w:rsidR="00AA0737" w:rsidRPr="00E60BA0" w:rsidTr="00AA0737">
        <w:trPr>
          <w:jc w:val="center"/>
        </w:trPr>
        <w:sdt>
          <w:sdtPr>
            <w:id w:val="-1511144004"/>
            <w:placeholder>
              <w:docPart w:val="A82BF0CF1C884497834957D810999D39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:rsidTr="00AA0737">
        <w:trPr>
          <w:jc w:val="center"/>
        </w:trPr>
        <w:tc>
          <w:tcPr>
            <w:tcW w:w="12960" w:type="dxa"/>
            <w:gridSpan w:val="5"/>
          </w:tcPr>
          <w:p w:rsidR="00AA0737" w:rsidRPr="00681925" w:rsidRDefault="00B72252" w:rsidP="00681925">
            <w:pPr>
              <w:pStyle w:val="Nombre"/>
              <w:spacing w:line="276" w:lineRule="auto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{{Name}}</w:t>
            </w:r>
          </w:p>
        </w:tc>
      </w:tr>
      <w:tr w:rsidR="00AA0737" w:rsidRPr="00E60BA0" w:rsidTr="00AA0737">
        <w:trPr>
          <w:trHeight w:val="1652"/>
          <w:jc w:val="center"/>
        </w:trPr>
        <w:sdt>
          <w:sdtPr>
            <w:id w:val="-480612801"/>
            <w:placeholder>
              <w:docPart w:val="11FA1A7C1D4249C0962F14980DE184A1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:rsidR="0069082D" w:rsidRPr="00E60BA0" w:rsidRDefault="00A410FF" w:rsidP="00AA0737">
                <w:r w:rsidRPr="00E60BA0">
                  <w:rPr>
                    <w:lang w:bidi="es-ES"/>
                  </w:rPr>
                  <w:t>En reconocimiento de:</w:t>
                </w:r>
              </w:p>
              <w:p w:rsidR="00AA0737" w:rsidRPr="00E60BA0" w:rsidRDefault="00A410FF" w:rsidP="00AA0737">
                <w:r w:rsidRPr="00E60BA0">
                  <w:rPr>
                    <w:lang w:bidi="es-ES"/>
                  </w:rPr>
                  <w:t>su dedicación, su pasión y su esfuerzo en el trabajo</w:t>
                </w:r>
              </w:p>
            </w:tc>
          </w:sdtContent>
        </w:sdt>
      </w:tr>
      <w:tr w:rsidR="008A067C" w:rsidRPr="00E60BA0" w:rsidTr="00681925">
        <w:trPr>
          <w:trHeight w:val="1180"/>
          <w:jc w:val="center"/>
        </w:trPr>
        <w:tc>
          <w:tcPr>
            <w:tcW w:w="810" w:type="dxa"/>
            <w:vAlign w:val="bottom"/>
          </w:tcPr>
          <w:p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Pr="00DD1481" w:rsidRDefault="00D45BBF" w:rsidP="001B2F09">
            <w:r w:rsidRPr="00D45BBF">
              <w:t>{{</w:t>
            </w:r>
            <w:proofErr w:type="spellStart"/>
            <w:r w:rsidRPr="00D45BBF">
              <w:t>Presentator</w:t>
            </w:r>
            <w:proofErr w:type="spellEnd"/>
            <w:r w:rsidRPr="00D45BBF">
              <w:t>}}</w:t>
            </w:r>
          </w:p>
        </w:tc>
        <w:tc>
          <w:tcPr>
            <w:tcW w:w="1260" w:type="dxa"/>
          </w:tcPr>
          <w:p w:rsidR="008A067C" w:rsidRPr="00E60BA0" w:rsidRDefault="008A067C" w:rsidP="00AA0737"/>
        </w:tc>
        <w:tc>
          <w:tcPr>
            <w:tcW w:w="3330" w:type="dxa"/>
            <w:vAlign w:val="bottom"/>
          </w:tcPr>
          <w:p w:rsidR="008A067C" w:rsidRDefault="008A067C" w:rsidP="001B2F09"/>
          <w:p w:rsidR="00071D75" w:rsidRPr="00E60BA0" w:rsidRDefault="00D45BBF" w:rsidP="001B2F09">
            <w:r>
              <w:t>{{</w:t>
            </w:r>
            <w:bookmarkStart w:id="0" w:name="_GoBack"/>
            <w:bookmarkEnd w:id="0"/>
            <w:r w:rsidRPr="00D45BBF">
              <w:t>Date</w:t>
            </w:r>
            <w:r>
              <w:t>}}</w:t>
            </w:r>
          </w:p>
        </w:tc>
        <w:tc>
          <w:tcPr>
            <w:tcW w:w="2250" w:type="dxa"/>
            <w:vAlign w:val="bottom"/>
          </w:tcPr>
          <w:p w:rsidR="008A067C" w:rsidRPr="00E60BA0" w:rsidRDefault="008A067C" w:rsidP="00AA0737">
            <w:pPr>
              <w:jc w:val="left"/>
            </w:pPr>
          </w:p>
        </w:tc>
      </w:tr>
      <w:tr w:rsidR="008A067C" w:rsidRPr="00E60BA0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Pr="00E60BA0" w:rsidRDefault="008A067C" w:rsidP="008A067C"/>
        </w:tc>
        <w:sdt>
          <w:sdtPr>
            <w:id w:val="-1077583615"/>
            <w:placeholder>
              <w:docPart w:val="818042E0AAFD47ACB5707A2C1CBA9199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Pr="00E60BA0" w:rsidRDefault="008A067C" w:rsidP="008A067C">
                <w:r w:rsidRPr="00E60BA0">
                  <w:rPr>
                    <w:lang w:bidi="es-ES"/>
                  </w:rPr>
                  <w:t>Nombre o puesto del presentador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Pr="00E60BA0" w:rsidRDefault="008A067C" w:rsidP="008A067C"/>
        </w:tc>
        <w:sdt>
          <w:sdtPr>
            <w:id w:val="1936019596"/>
            <w:placeholder>
              <w:docPart w:val="731F3B2918A24E3199DCB5AFFACFF84F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Pr="00E60BA0" w:rsidRDefault="008A067C" w:rsidP="008A067C"/>
        </w:tc>
      </w:tr>
    </w:tbl>
    <w:p w:rsidR="003E5C94" w:rsidRDefault="003E5C94" w:rsidP="00DD1481">
      <w:pPr>
        <w:jc w:val="both"/>
      </w:pPr>
    </w:p>
    <w:sectPr w:rsidR="003E5C94" w:rsidSect="00E60BA0">
      <w:headerReference w:type="default" r:id="rId9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11B8" w:rsidRDefault="004311B8" w:rsidP="003F140B">
      <w:r>
        <w:separator/>
      </w:r>
    </w:p>
  </w:endnote>
  <w:endnote w:type="continuationSeparator" w:id="0">
    <w:p w:rsidR="004311B8" w:rsidRDefault="004311B8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11B8" w:rsidRDefault="004311B8" w:rsidP="003F140B">
      <w:r>
        <w:separator/>
      </w:r>
    </w:p>
  </w:footnote>
  <w:footnote w:type="continuationSeparator" w:id="0">
    <w:p w:rsidR="004311B8" w:rsidRDefault="004311B8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B53" w:rsidRPr="00E60BA0" w:rsidRDefault="008A067C" w:rsidP="003F140B">
    <w:pPr>
      <w:pStyle w:val="Encabezado"/>
    </w:pPr>
    <w:r w:rsidRPr="00E60BA0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380488BB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4E5B32D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eastAsia="es-ES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37A"/>
    <w:rsid w:val="0006192F"/>
    <w:rsid w:val="00071D75"/>
    <w:rsid w:val="000D4232"/>
    <w:rsid w:val="00105822"/>
    <w:rsid w:val="001B24AF"/>
    <w:rsid w:val="001B2F09"/>
    <w:rsid w:val="001E61B6"/>
    <w:rsid w:val="002614EB"/>
    <w:rsid w:val="002D2C9F"/>
    <w:rsid w:val="00317036"/>
    <w:rsid w:val="003E5C94"/>
    <w:rsid w:val="003F140B"/>
    <w:rsid w:val="004311B8"/>
    <w:rsid w:val="004E338A"/>
    <w:rsid w:val="0050334E"/>
    <w:rsid w:val="005D0712"/>
    <w:rsid w:val="00634D9A"/>
    <w:rsid w:val="00657B53"/>
    <w:rsid w:val="00681925"/>
    <w:rsid w:val="0069082D"/>
    <w:rsid w:val="006F398B"/>
    <w:rsid w:val="007B62A4"/>
    <w:rsid w:val="0081636F"/>
    <w:rsid w:val="00833103"/>
    <w:rsid w:val="00836227"/>
    <w:rsid w:val="0084537A"/>
    <w:rsid w:val="008A067C"/>
    <w:rsid w:val="00912B15"/>
    <w:rsid w:val="00A1495F"/>
    <w:rsid w:val="00A410FF"/>
    <w:rsid w:val="00A47565"/>
    <w:rsid w:val="00AA0737"/>
    <w:rsid w:val="00AB489F"/>
    <w:rsid w:val="00B72252"/>
    <w:rsid w:val="00BC2478"/>
    <w:rsid w:val="00C00949"/>
    <w:rsid w:val="00CC06F7"/>
    <w:rsid w:val="00D45BBF"/>
    <w:rsid w:val="00DD1481"/>
    <w:rsid w:val="00DF6EC0"/>
    <w:rsid w:val="00E204D0"/>
    <w:rsid w:val="00E31E21"/>
    <w:rsid w:val="00E477F5"/>
    <w:rsid w:val="00E60BA0"/>
    <w:rsid w:val="00ED48A8"/>
    <w:rsid w:val="00ED586A"/>
    <w:rsid w:val="00EF16E7"/>
    <w:rsid w:val="00F039ED"/>
    <w:rsid w:val="00F16F74"/>
    <w:rsid w:val="00F3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B62116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customStyle="1" w:styleId="Mention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48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I\AppData\Roaming\Microsoft\Templates\Certificado%20de%20empleado%20del%20m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E1ABED2409E43159EF5CE8246A480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99CF75-9142-44C3-94BD-4B3DEB0043B5}"/>
      </w:docPartPr>
      <w:docPartBody>
        <w:p w:rsidR="00775454" w:rsidRDefault="007E5ADD">
          <w:pPr>
            <w:pStyle w:val="CE1ABED2409E43159EF5CE8246A48070"/>
          </w:pPr>
          <w:r w:rsidRPr="00AA0737">
            <w:rPr>
              <w:lang w:bidi="es-ES"/>
            </w:rPr>
            <w:t>Certificado</w:t>
          </w:r>
        </w:p>
      </w:docPartBody>
    </w:docPart>
    <w:docPart>
      <w:docPartPr>
        <w:name w:val="D75D7DD8DE194B95830CD0538D6E55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66CD36-C297-482C-8869-99C0708CE126}"/>
      </w:docPartPr>
      <w:docPartBody>
        <w:p w:rsidR="00775454" w:rsidRDefault="007E5ADD">
          <w:pPr>
            <w:pStyle w:val="D75D7DD8DE194B95830CD0538D6E55D0"/>
          </w:pPr>
          <w:r w:rsidRPr="00AA0737">
            <w:rPr>
              <w:lang w:bidi="es-ES"/>
            </w:rPr>
            <w:t>EMPLEADO DEL MES</w:t>
          </w:r>
        </w:p>
      </w:docPartBody>
    </w:docPart>
    <w:docPart>
      <w:docPartPr>
        <w:name w:val="A82BF0CF1C884497834957D810999D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59BF4A-2479-40C9-87F5-A1D30DEFC70B}"/>
      </w:docPartPr>
      <w:docPartBody>
        <w:p w:rsidR="00775454" w:rsidRDefault="007E5ADD">
          <w:pPr>
            <w:pStyle w:val="A82BF0CF1C884497834957D810999D39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11FA1A7C1D4249C0962F14980DE18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8094EA-1E24-43D1-99A8-DEE738EAA4B3}"/>
      </w:docPartPr>
      <w:docPartBody>
        <w:p w:rsidR="003E78E5" w:rsidRPr="00AA0737" w:rsidRDefault="007E5ADD" w:rsidP="00AA0737">
          <w:r w:rsidRPr="00AA0737">
            <w:rPr>
              <w:lang w:bidi="es-ES"/>
            </w:rPr>
            <w:t>En reconocimiento de:</w:t>
          </w:r>
        </w:p>
        <w:p w:rsidR="00775454" w:rsidRDefault="007E5ADD">
          <w:pPr>
            <w:pStyle w:val="11FA1A7C1D4249C0962F14980DE184A1"/>
          </w:pPr>
          <w:r w:rsidRPr="00AA0737">
            <w:rPr>
              <w:lang w:bidi="es-ES"/>
            </w:rPr>
            <w:t>su dedicación, su pasión y su esfuerzo en el trabajo</w:t>
          </w:r>
        </w:p>
      </w:docPartBody>
    </w:docPart>
    <w:docPart>
      <w:docPartPr>
        <w:name w:val="818042E0AAFD47ACB5707A2C1CBA91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D665E5-17C8-4F97-BF1E-009BE49A23DD}"/>
      </w:docPartPr>
      <w:docPartBody>
        <w:p w:rsidR="00775454" w:rsidRDefault="007E5ADD">
          <w:pPr>
            <w:pStyle w:val="818042E0AAFD47ACB5707A2C1CBA9199"/>
          </w:pPr>
          <w:r w:rsidRPr="00AA0737">
            <w:rPr>
              <w:lang w:bidi="es-ES"/>
            </w:rPr>
            <w:t>Nombre o puesto del presentador</w:t>
          </w:r>
        </w:p>
      </w:docPartBody>
    </w:docPart>
    <w:docPart>
      <w:docPartPr>
        <w:name w:val="731F3B2918A24E3199DCB5AFFACFF8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7816EA-C757-450D-9110-2CAF2C5A5BC7}"/>
      </w:docPartPr>
      <w:docPartBody>
        <w:p w:rsidR="00775454" w:rsidRDefault="007E5ADD">
          <w:pPr>
            <w:pStyle w:val="731F3B2918A24E3199DCB5AFFACFF84F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ADD"/>
    <w:rsid w:val="0012304A"/>
    <w:rsid w:val="001D5D8C"/>
    <w:rsid w:val="003B0674"/>
    <w:rsid w:val="003E050C"/>
    <w:rsid w:val="00775454"/>
    <w:rsid w:val="007E5ADD"/>
    <w:rsid w:val="00820BAC"/>
    <w:rsid w:val="008655DE"/>
    <w:rsid w:val="00A51BF0"/>
    <w:rsid w:val="00AD4C29"/>
    <w:rsid w:val="00B477C4"/>
    <w:rsid w:val="00FF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E1ABED2409E43159EF5CE8246A48070">
    <w:name w:val="CE1ABED2409E43159EF5CE8246A48070"/>
  </w:style>
  <w:style w:type="paragraph" w:customStyle="1" w:styleId="D75D7DD8DE194B95830CD0538D6E55D0">
    <w:name w:val="D75D7DD8DE194B95830CD0538D6E55D0"/>
  </w:style>
  <w:style w:type="paragraph" w:customStyle="1" w:styleId="A82BF0CF1C884497834957D810999D39">
    <w:name w:val="A82BF0CF1C884497834957D810999D39"/>
  </w:style>
  <w:style w:type="paragraph" w:customStyle="1" w:styleId="A016232CC7704E09B5B09E07B8805B81">
    <w:name w:val="A016232CC7704E09B5B09E07B8805B81"/>
  </w:style>
  <w:style w:type="paragraph" w:customStyle="1" w:styleId="11FA1A7C1D4249C0962F14980DE184A1">
    <w:name w:val="11FA1A7C1D4249C0962F14980DE184A1"/>
  </w:style>
  <w:style w:type="paragraph" w:customStyle="1" w:styleId="818042E0AAFD47ACB5707A2C1CBA9199">
    <w:name w:val="818042E0AAFD47ACB5707A2C1CBA9199"/>
  </w:style>
  <w:style w:type="paragraph" w:customStyle="1" w:styleId="731F3B2918A24E3199DCB5AFFACFF84F">
    <w:name w:val="731F3B2918A24E3199DCB5AFFACFF84F"/>
  </w:style>
  <w:style w:type="paragraph" w:customStyle="1" w:styleId="A81726240BD44897BD1A7142DD558379">
    <w:name w:val="A81726240BD44897BD1A7142DD558379"/>
    <w:rsid w:val="00775454"/>
  </w:style>
  <w:style w:type="paragraph" w:customStyle="1" w:styleId="78C887CBBDF54F2B94148BFE2D253766">
    <w:name w:val="78C887CBBDF54F2B94148BFE2D253766"/>
    <w:rsid w:val="007754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Certificado de empleado del mes</Template>
  <TotalTime>0</TotalTime>
  <Pages>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2023-01-30T19:24:00Z</dcterms:created>
  <dcterms:modified xsi:type="dcterms:W3CDTF">2023-01-31T13:21:00Z</dcterms:modified>
</cp:coreProperties>
</file>